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62"/>
        <w:gridCol w:w="423"/>
        <w:gridCol w:w="6607"/>
      </w:tblGrid>
      <w:tr w:rsidR="003D1B71" w:rsidRPr="004176B8" w14:paraId="5891F070" w14:textId="77777777" w:rsidTr="00A158B7">
        <w:trPr>
          <w:trHeight w:val="2112"/>
        </w:trPr>
        <w:tc>
          <w:tcPr>
            <w:tcW w:w="3662" w:type="dxa"/>
            <w:tcBorders>
              <w:bottom w:val="nil"/>
            </w:tcBorders>
          </w:tcPr>
          <w:p w14:paraId="5FCFCBEE" w14:textId="4538CD33" w:rsidR="003D1B71" w:rsidRDefault="004176B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4EBAFA4" wp14:editId="61C0D112">
                  <wp:simplePos x="0" y="0"/>
                  <wp:positionH relativeFrom="column">
                    <wp:posOffset>17513</wp:posOffset>
                  </wp:positionH>
                  <wp:positionV relativeFrom="paragraph">
                    <wp:posOffset>200860</wp:posOffset>
                  </wp:positionV>
                  <wp:extent cx="2112454" cy="1328286"/>
                  <wp:effectExtent l="0" t="0" r="2540" b="571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454" cy="1328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tcBorders>
              <w:bottom w:val="nil"/>
            </w:tcBorders>
          </w:tcPr>
          <w:p w14:paraId="41CF5F53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E88F10C" w14:textId="77777777" w:rsidR="00BC5350" w:rsidRPr="004176B8" w:rsidRDefault="00F572E1" w:rsidP="00BC5350">
            <w:pPr>
              <w:pStyle w:val="Title"/>
              <w:spacing w:after="0"/>
              <w:rPr>
                <w:sz w:val="56"/>
                <w:szCs w:val="48"/>
              </w:rPr>
            </w:pPr>
            <w:proofErr w:type="spellStart"/>
            <w:r w:rsidRPr="004176B8">
              <w:rPr>
                <w:sz w:val="56"/>
                <w:szCs w:val="48"/>
              </w:rPr>
              <w:t>Codeathon</w:t>
            </w:r>
            <w:proofErr w:type="spellEnd"/>
            <w:r w:rsidRPr="004176B8">
              <w:rPr>
                <w:sz w:val="56"/>
                <w:szCs w:val="48"/>
              </w:rPr>
              <w:t xml:space="preserve"> </w:t>
            </w:r>
            <w:r w:rsidR="00BC5350" w:rsidRPr="004176B8">
              <w:rPr>
                <w:sz w:val="56"/>
                <w:szCs w:val="48"/>
              </w:rPr>
              <w:t>Pre Event</w:t>
            </w:r>
          </w:p>
          <w:p w14:paraId="4B88C247" w14:textId="037CF228" w:rsidR="003D1B71" w:rsidRPr="004176B8" w:rsidRDefault="00BC5350" w:rsidP="00BC5350">
            <w:pPr>
              <w:pStyle w:val="Title"/>
              <w:spacing w:before="0"/>
              <w:rPr>
                <w:sz w:val="56"/>
                <w:szCs w:val="48"/>
              </w:rPr>
            </w:pPr>
            <w:r w:rsidRPr="004176B8">
              <w:rPr>
                <w:sz w:val="56"/>
                <w:szCs w:val="48"/>
              </w:rPr>
              <w:t xml:space="preserve">               </w:t>
            </w:r>
            <w:r w:rsidR="00F572E1" w:rsidRPr="004176B8">
              <w:rPr>
                <w:sz w:val="56"/>
                <w:szCs w:val="48"/>
              </w:rPr>
              <w:t>Design Challenge</w:t>
            </w:r>
          </w:p>
        </w:tc>
      </w:tr>
    </w:tbl>
    <w:p w14:paraId="28DEEA6D" w14:textId="5501E847" w:rsidR="007F5B63" w:rsidRDefault="007F5B63" w:rsidP="006D79A8">
      <w:pPr>
        <w:pStyle w:val="BodyText"/>
      </w:pPr>
    </w:p>
    <w:p w14:paraId="13087F7B" w14:textId="5A5B4D7F" w:rsidR="00F572E1" w:rsidRDefault="005A7B11" w:rsidP="006D79A8">
      <w:pPr>
        <w:pStyle w:val="BodyText"/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FD12D5" wp14:editId="4B163D12">
                <wp:simplePos x="0" y="0"/>
                <wp:positionH relativeFrom="column">
                  <wp:posOffset>2126448</wp:posOffset>
                </wp:positionH>
                <wp:positionV relativeFrom="paragraph">
                  <wp:posOffset>63801</wp:posOffset>
                </wp:positionV>
                <wp:extent cx="6221095" cy="1588169"/>
                <wp:effectExtent l="0" t="0" r="27305" b="1206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1095" cy="158816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5DC6E" w14:textId="446A2070" w:rsidR="005A7B11" w:rsidRPr="005A7B11" w:rsidRDefault="005A7B11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5A7B11">
                              <w:rPr>
                                <w:sz w:val="56"/>
                                <w:szCs w:val="56"/>
                              </w:rPr>
                              <w:t>Join a few friends designing a modest, but interesting application as a pre-</w:t>
                            </w:r>
                            <w:proofErr w:type="spellStart"/>
                            <w:r>
                              <w:rPr>
                                <w:sz w:val="56"/>
                                <w:szCs w:val="56"/>
                              </w:rPr>
                              <w:t>C</w:t>
                            </w:r>
                            <w:r w:rsidRPr="005A7B11">
                              <w:rPr>
                                <w:sz w:val="56"/>
                                <w:szCs w:val="56"/>
                              </w:rPr>
                              <w:t>odeathon</w:t>
                            </w:r>
                            <w:proofErr w:type="spellEnd"/>
                            <w:r w:rsidRPr="005A7B11">
                              <w:rPr>
                                <w:sz w:val="56"/>
                                <w:szCs w:val="56"/>
                              </w:rPr>
                              <w:t xml:space="preserve">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D12D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67.45pt;margin-top:5pt;width:489.85pt;height:1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" fillcolor="#2c567a [3204]" strokecolor="#162a3c [1604]" strokeweight="1pt">
                <v:textbox inset="21.6pt,,21.6pt">
                  <w:txbxContent>
                    <w:p w14:paraId="6B55DC6E" w14:textId="446A2070" w:rsidR="005A7B11" w:rsidRPr="005A7B11" w:rsidRDefault="005A7B11">
                      <w:pPr>
                        <w:rPr>
                          <w:sz w:val="56"/>
                          <w:szCs w:val="56"/>
                        </w:rPr>
                      </w:pPr>
                      <w:r w:rsidRPr="005A7B11">
                        <w:rPr>
                          <w:sz w:val="56"/>
                          <w:szCs w:val="56"/>
                        </w:rPr>
                        <w:t>Join a few friends designing a modest, but interesting application as a pre-</w:t>
                      </w:r>
                      <w:proofErr w:type="spellStart"/>
                      <w:r>
                        <w:rPr>
                          <w:sz w:val="56"/>
                          <w:szCs w:val="56"/>
                        </w:rPr>
                        <w:t>C</w:t>
                      </w:r>
                      <w:r w:rsidRPr="005A7B11">
                        <w:rPr>
                          <w:sz w:val="56"/>
                          <w:szCs w:val="56"/>
                        </w:rPr>
                        <w:t>odeathon</w:t>
                      </w:r>
                      <w:proofErr w:type="spellEnd"/>
                      <w:r w:rsidRPr="005A7B11">
                        <w:rPr>
                          <w:sz w:val="56"/>
                          <w:szCs w:val="56"/>
                        </w:rPr>
                        <w:t xml:space="preserve"> event</w:t>
                      </w:r>
                    </w:p>
                  </w:txbxContent>
                </v:textbox>
              </v:shape>
            </w:pict>
          </mc:Fallback>
        </mc:AlternateContent>
      </w:r>
    </w:p>
    <w:p w14:paraId="463E7239" w14:textId="0818030D" w:rsidR="00BF0F74" w:rsidRDefault="00BF0F74" w:rsidP="006D79A8">
      <w:pPr>
        <w:pStyle w:val="BodyText"/>
      </w:pPr>
    </w:p>
    <w:p w14:paraId="2E873B0A" w14:textId="3C321F02" w:rsidR="00BC5350" w:rsidRPr="00BF0F74" w:rsidRDefault="00BF0F74" w:rsidP="006D79A8">
      <w:pPr>
        <w:pStyle w:val="BodyText"/>
        <w:rPr>
          <w:sz w:val="36"/>
          <w:szCs w:val="36"/>
        </w:rPr>
      </w:pPr>
      <w:r>
        <w:rPr>
          <w:sz w:val="36"/>
          <w:szCs w:val="36"/>
        </w:rPr>
        <w:br/>
      </w:r>
    </w:p>
    <w:p w14:paraId="6DB99FDD" w14:textId="3E7C960E" w:rsidR="00BC5350" w:rsidRDefault="00BC5350" w:rsidP="005A7B11">
      <w:pPr>
        <w:pStyle w:val="BodyText"/>
        <w:rPr>
          <w:sz w:val="36"/>
          <w:szCs w:val="36"/>
        </w:rPr>
      </w:pPr>
    </w:p>
    <w:p w14:paraId="4A6A72E3" w14:textId="2F26E3D8" w:rsidR="005A7B11" w:rsidRDefault="005A7B11" w:rsidP="005A7B11">
      <w:pPr>
        <w:pStyle w:val="BodyText"/>
        <w:rPr>
          <w:sz w:val="36"/>
          <w:szCs w:val="36"/>
        </w:rPr>
      </w:pPr>
    </w:p>
    <w:p w14:paraId="7F836484" w14:textId="0FE18BFA" w:rsidR="005A7B11" w:rsidRDefault="005A7B11" w:rsidP="005A7B11">
      <w:pPr>
        <w:pStyle w:val="BodyText"/>
        <w:rPr>
          <w:sz w:val="36"/>
          <w:szCs w:val="36"/>
        </w:rPr>
      </w:pPr>
    </w:p>
    <w:p w14:paraId="0EBA3B81" w14:textId="4D5CE7E6" w:rsidR="005A7B11" w:rsidRDefault="005A7B11" w:rsidP="005A7B11">
      <w:pPr>
        <w:pStyle w:val="BodyText"/>
        <w:rPr>
          <w:sz w:val="36"/>
          <w:szCs w:val="36"/>
        </w:rPr>
      </w:pPr>
    </w:p>
    <w:p w14:paraId="4CBC335C" w14:textId="00395187" w:rsidR="005A7B11" w:rsidRDefault="004176B8" w:rsidP="005A7B11">
      <w:pPr>
        <w:pStyle w:val="BodyText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C78D64" wp14:editId="0256AEA4">
                <wp:simplePos x="0" y="0"/>
                <wp:positionH relativeFrom="column">
                  <wp:posOffset>364757</wp:posOffset>
                </wp:positionH>
                <wp:positionV relativeFrom="paragraph">
                  <wp:posOffset>148824</wp:posOffset>
                </wp:positionV>
                <wp:extent cx="8037095" cy="2261937"/>
                <wp:effectExtent l="0" t="0" r="21590" b="241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7095" cy="22619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220E0" w14:textId="77777777" w:rsidR="004176B8" w:rsidRPr="004176B8" w:rsidRDefault="004176B8" w:rsidP="004176B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4176B8">
                              <w:rPr>
                                <w:sz w:val="44"/>
                                <w:szCs w:val="44"/>
                              </w:rPr>
                              <w:t>Friday, November 13</w:t>
                            </w:r>
                          </w:p>
                          <w:p w14:paraId="66E42836" w14:textId="77777777" w:rsidR="004176B8" w:rsidRPr="004176B8" w:rsidRDefault="004176B8" w:rsidP="004176B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4176B8">
                              <w:rPr>
                                <w:sz w:val="44"/>
                                <w:szCs w:val="44"/>
                              </w:rPr>
                              <w:t xml:space="preserve">Specification handed out 24 hours before </w:t>
                            </w:r>
                            <w:proofErr w:type="spellStart"/>
                            <w:r w:rsidRPr="004176B8">
                              <w:rPr>
                                <w:sz w:val="44"/>
                                <w:szCs w:val="44"/>
                              </w:rPr>
                              <w:t>Codeathon</w:t>
                            </w:r>
                            <w:proofErr w:type="spellEnd"/>
                            <w:r w:rsidRPr="004176B8">
                              <w:rPr>
                                <w:sz w:val="44"/>
                                <w:szCs w:val="44"/>
                              </w:rPr>
                              <w:t xml:space="preserve"> begins</w:t>
                            </w:r>
                          </w:p>
                          <w:p w14:paraId="59E77C9A" w14:textId="77777777" w:rsidR="004176B8" w:rsidRPr="004176B8" w:rsidRDefault="004176B8" w:rsidP="004176B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4176B8">
                              <w:rPr>
                                <w:sz w:val="44"/>
                                <w:szCs w:val="44"/>
                              </w:rPr>
                              <w:t>Remote interactions using Zoom</w:t>
                            </w:r>
                          </w:p>
                          <w:p w14:paraId="20A409BF" w14:textId="452C5F6E" w:rsidR="004176B8" w:rsidRPr="004176B8" w:rsidRDefault="004176B8" w:rsidP="004176B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4176B8">
                              <w:rPr>
                                <w:sz w:val="44"/>
                                <w:szCs w:val="44"/>
                              </w:rPr>
                              <w:t>Q&amp;A Session at Noon</w:t>
                            </w:r>
                          </w:p>
                          <w:p w14:paraId="108A2B68" w14:textId="3DC0F49F" w:rsidR="004176B8" w:rsidRPr="004176B8" w:rsidRDefault="004176B8" w:rsidP="004176B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rPr>
                                <w:sz w:val="44"/>
                                <w:szCs w:val="44"/>
                              </w:rPr>
                            </w:pPr>
                            <w:r w:rsidRPr="004176B8">
                              <w:rPr>
                                <w:sz w:val="44"/>
                                <w:szCs w:val="44"/>
                              </w:rPr>
                              <w:t>Design presentations via Zoom, 5:00 pm</w:t>
                            </w:r>
                            <w:r w:rsidRPr="004176B8"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</w:p>
                          <w:p w14:paraId="7B24DB6F" w14:textId="58EB8FA2" w:rsidR="005A7B11" w:rsidRPr="004176B8" w:rsidRDefault="005A7B11" w:rsidP="005A7B11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8D64" id="Text Box 9" o:spid="_x0000_s1027" type="#_x0000_t202" style="position:absolute;margin-left:28.7pt;margin-top:11.7pt;width:632.85pt;height:17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" fillcolor="#2c567a [3204]" strokecolor="#162a3c [1604]" strokeweight="1pt">
                <v:textbox inset="21.6pt,,21.6pt">
                  <w:txbxContent>
                    <w:p w14:paraId="5FF220E0" w14:textId="77777777" w:rsidR="004176B8" w:rsidRPr="004176B8" w:rsidRDefault="004176B8" w:rsidP="004176B8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4176B8">
                        <w:rPr>
                          <w:sz w:val="44"/>
                          <w:szCs w:val="44"/>
                        </w:rPr>
                        <w:t>Friday, November 13</w:t>
                      </w:r>
                    </w:p>
                    <w:p w14:paraId="66E42836" w14:textId="77777777" w:rsidR="004176B8" w:rsidRPr="004176B8" w:rsidRDefault="004176B8" w:rsidP="004176B8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4176B8">
                        <w:rPr>
                          <w:sz w:val="44"/>
                          <w:szCs w:val="44"/>
                        </w:rPr>
                        <w:t xml:space="preserve">Specification handed out 24 hours before </w:t>
                      </w:r>
                      <w:proofErr w:type="spellStart"/>
                      <w:r w:rsidRPr="004176B8">
                        <w:rPr>
                          <w:sz w:val="44"/>
                          <w:szCs w:val="44"/>
                        </w:rPr>
                        <w:t>Codeathon</w:t>
                      </w:r>
                      <w:proofErr w:type="spellEnd"/>
                      <w:r w:rsidRPr="004176B8">
                        <w:rPr>
                          <w:sz w:val="44"/>
                          <w:szCs w:val="44"/>
                        </w:rPr>
                        <w:t xml:space="preserve"> begins</w:t>
                      </w:r>
                    </w:p>
                    <w:p w14:paraId="59E77C9A" w14:textId="77777777" w:rsidR="004176B8" w:rsidRPr="004176B8" w:rsidRDefault="004176B8" w:rsidP="004176B8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4176B8">
                        <w:rPr>
                          <w:sz w:val="44"/>
                          <w:szCs w:val="44"/>
                        </w:rPr>
                        <w:t>Remote interactions using Zoom</w:t>
                      </w:r>
                    </w:p>
                    <w:p w14:paraId="20A409BF" w14:textId="452C5F6E" w:rsidR="004176B8" w:rsidRPr="004176B8" w:rsidRDefault="004176B8" w:rsidP="004176B8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4176B8">
                        <w:rPr>
                          <w:sz w:val="44"/>
                          <w:szCs w:val="44"/>
                        </w:rPr>
                        <w:t>Q&amp;A Session at Noon</w:t>
                      </w:r>
                    </w:p>
                    <w:p w14:paraId="108A2B68" w14:textId="3DC0F49F" w:rsidR="004176B8" w:rsidRPr="004176B8" w:rsidRDefault="004176B8" w:rsidP="004176B8">
                      <w:pPr>
                        <w:pStyle w:val="BodyText"/>
                        <w:numPr>
                          <w:ilvl w:val="0"/>
                          <w:numId w:val="4"/>
                        </w:numPr>
                        <w:rPr>
                          <w:sz w:val="44"/>
                          <w:szCs w:val="44"/>
                        </w:rPr>
                      </w:pPr>
                      <w:r w:rsidRPr="004176B8">
                        <w:rPr>
                          <w:sz w:val="44"/>
                          <w:szCs w:val="44"/>
                        </w:rPr>
                        <w:t>Design presentations via Zoom, 5:00 pm</w:t>
                      </w:r>
                      <w:r w:rsidRPr="004176B8">
                        <w:rPr>
                          <w:sz w:val="44"/>
                          <w:szCs w:val="44"/>
                        </w:rPr>
                        <w:br/>
                      </w:r>
                    </w:p>
                    <w:p w14:paraId="7B24DB6F" w14:textId="58EB8FA2" w:rsidR="005A7B11" w:rsidRPr="004176B8" w:rsidRDefault="005A7B11" w:rsidP="005A7B11">
                      <w:pPr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4A1F0C" w14:textId="6440B565" w:rsidR="005A7B11" w:rsidRDefault="005A7B11" w:rsidP="005A7B11">
      <w:pPr>
        <w:pStyle w:val="BodyText"/>
        <w:rPr>
          <w:sz w:val="36"/>
          <w:szCs w:val="36"/>
        </w:rPr>
      </w:pPr>
    </w:p>
    <w:p w14:paraId="0545A508" w14:textId="136BFEA3" w:rsidR="005A7B11" w:rsidRDefault="005A7B11" w:rsidP="005A7B11">
      <w:pPr>
        <w:pStyle w:val="BodyText"/>
        <w:rPr>
          <w:sz w:val="36"/>
          <w:szCs w:val="36"/>
        </w:rPr>
      </w:pPr>
    </w:p>
    <w:p w14:paraId="29ABD230" w14:textId="0FC53ADB" w:rsidR="005A7B11" w:rsidRDefault="005A7B11" w:rsidP="005A7B11">
      <w:pPr>
        <w:pStyle w:val="BodyText"/>
        <w:rPr>
          <w:sz w:val="36"/>
          <w:szCs w:val="36"/>
        </w:rPr>
      </w:pPr>
    </w:p>
    <w:p w14:paraId="28B47055" w14:textId="65D9518F" w:rsidR="005A7B11" w:rsidRDefault="005A7B11" w:rsidP="005A7B11">
      <w:pPr>
        <w:pStyle w:val="BodyText"/>
        <w:rPr>
          <w:sz w:val="36"/>
          <w:szCs w:val="36"/>
        </w:rPr>
      </w:pPr>
    </w:p>
    <w:p w14:paraId="790BB56E" w14:textId="5B104C33" w:rsidR="005A7B11" w:rsidRDefault="005A7B11" w:rsidP="005A7B11">
      <w:pPr>
        <w:pStyle w:val="BodyText"/>
        <w:rPr>
          <w:sz w:val="36"/>
          <w:szCs w:val="36"/>
        </w:rPr>
      </w:pPr>
    </w:p>
    <w:p w14:paraId="0EF7C686" w14:textId="42C8812E" w:rsidR="005A7B11" w:rsidRDefault="005A7B11" w:rsidP="005A7B11">
      <w:pPr>
        <w:pStyle w:val="BodyText"/>
        <w:rPr>
          <w:sz w:val="36"/>
          <w:szCs w:val="36"/>
        </w:rPr>
      </w:pPr>
    </w:p>
    <w:p w14:paraId="3ED66680" w14:textId="080470AB" w:rsidR="005A7B11" w:rsidRDefault="005A7B11" w:rsidP="005A7B11">
      <w:pPr>
        <w:pStyle w:val="BodyText"/>
        <w:rPr>
          <w:sz w:val="36"/>
          <w:szCs w:val="36"/>
        </w:rPr>
      </w:pPr>
    </w:p>
    <w:p w14:paraId="32F7C930" w14:textId="033DE383" w:rsidR="00BF0F74" w:rsidRPr="00BF0F74" w:rsidRDefault="00BF0F74" w:rsidP="00BF0F74">
      <w:pPr>
        <w:pStyle w:val="BodyText"/>
        <w:rPr>
          <w:sz w:val="36"/>
          <w:szCs w:val="36"/>
        </w:rPr>
      </w:pPr>
    </w:p>
    <w:sectPr w:rsidR="00BF0F74" w:rsidRPr="00BF0F74" w:rsidSect="00FB2BFD">
      <w:headerReference w:type="default" r:id="rId11"/>
      <w:type w:val="continuous"/>
      <w:pgSz w:w="15840" w:h="12240" w:orient="landscape" w:code="1"/>
      <w:pgMar w:top="1138" w:right="2304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3B2E93" w14:textId="77777777" w:rsidR="00F20D5C" w:rsidRDefault="00F20D5C" w:rsidP="00590471">
      <w:r>
        <w:separator/>
      </w:r>
    </w:p>
  </w:endnote>
  <w:endnote w:type="continuationSeparator" w:id="0">
    <w:p w14:paraId="4BED0E20" w14:textId="77777777" w:rsidR="00F20D5C" w:rsidRDefault="00F20D5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295CF" w14:textId="77777777" w:rsidR="00F20D5C" w:rsidRDefault="00F20D5C" w:rsidP="00590471">
      <w:r>
        <w:separator/>
      </w:r>
    </w:p>
  </w:footnote>
  <w:footnote w:type="continuationSeparator" w:id="0">
    <w:p w14:paraId="40BF4E25" w14:textId="77777777" w:rsidR="00F20D5C" w:rsidRDefault="00F20D5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365469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A6894AC" wp14:editId="591C6333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B61C0B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07FE"/>
    <w:multiLevelType w:val="hybridMultilevel"/>
    <w:tmpl w:val="3F5E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6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E1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176B8"/>
    <w:rsid w:val="004E158A"/>
    <w:rsid w:val="00565C77"/>
    <w:rsid w:val="0056708E"/>
    <w:rsid w:val="005801E5"/>
    <w:rsid w:val="00590471"/>
    <w:rsid w:val="005A7B1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9D2477"/>
    <w:rsid w:val="00A31464"/>
    <w:rsid w:val="00A31B16"/>
    <w:rsid w:val="00A33613"/>
    <w:rsid w:val="00A47A8D"/>
    <w:rsid w:val="00AC6C7E"/>
    <w:rsid w:val="00B10C34"/>
    <w:rsid w:val="00B4158A"/>
    <w:rsid w:val="00B6466C"/>
    <w:rsid w:val="00BB1B5D"/>
    <w:rsid w:val="00BC22C7"/>
    <w:rsid w:val="00BC5350"/>
    <w:rsid w:val="00BD195A"/>
    <w:rsid w:val="00BF0F74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20D5C"/>
    <w:rsid w:val="00F3235D"/>
    <w:rsid w:val="00F32393"/>
    <w:rsid w:val="00F572E1"/>
    <w:rsid w:val="00F878BD"/>
    <w:rsid w:val="00FB2BF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BDDE4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fawc\AppData\Local\Microsoft\Office\16.0\DTS\en-US%7bC3B55C2D-5120-4E35-A23D-27977E5B70F4%7d\%7bB82C13CB-DBFB-4672-8884-B4FFD13E0BCD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{B82C13CB-DBFB-4672-8884-B4FFD13E0BCD}tf78128832_win32.dotx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2020-10-09T17:08:00Z</dcterms:created>
  <dcterms:modified xsi:type="dcterms:W3CDTF">2020-10-09T18:10:00Z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